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2"/>
        <w:gridCol w:w="7418"/>
      </w:tblGrid>
      <w:tr w:rsidR="0018124D" w:rsidRPr="00010E8C" w14:paraId="702582DA" w14:textId="77777777" w:rsidTr="0018124D">
        <w:tc>
          <w:tcPr>
            <w:tcW w:w="1663" w:type="dxa"/>
          </w:tcPr>
          <w:p w14:paraId="6F6A1AD6" w14:textId="77777777" w:rsidR="0018124D" w:rsidRPr="00A61B45" w:rsidRDefault="0018124D" w:rsidP="00A61B45">
            <w:pPr>
              <w:pStyle w:val="Typ"/>
            </w:pPr>
            <w:r w:rsidRPr="00A61B45">
              <w:t>Memo</w:t>
            </w:r>
          </w:p>
          <w:p w14:paraId="54947AE1" w14:textId="77777777" w:rsidR="0018124D" w:rsidRPr="00060335" w:rsidRDefault="0018124D" w:rsidP="008F5E72"/>
        </w:tc>
        <w:tc>
          <w:tcPr>
            <w:tcW w:w="7623" w:type="dxa"/>
          </w:tcPr>
          <w:p w14:paraId="5F3ADC62" w14:textId="77777777" w:rsidR="0018124D" w:rsidRPr="00293551" w:rsidRDefault="0018124D" w:rsidP="008F5E72">
            <w:pPr>
              <w:rPr>
                <w:lang w:val="en-US"/>
              </w:rPr>
            </w:pPr>
          </w:p>
        </w:tc>
      </w:tr>
      <w:tr w:rsidR="0018124D" w:rsidRPr="00060335" w14:paraId="312AC2F9" w14:textId="77777777" w:rsidTr="0018124D">
        <w:tc>
          <w:tcPr>
            <w:tcW w:w="1663" w:type="dxa"/>
          </w:tcPr>
          <w:p w14:paraId="6A19CA92" w14:textId="77777777" w:rsidR="0018124D" w:rsidRPr="008F5E72" w:rsidRDefault="0018124D" w:rsidP="008F5E72">
            <w:pPr>
              <w:spacing w:line="360" w:lineRule="auto"/>
            </w:pPr>
            <w:r w:rsidRPr="008F5E72">
              <w:t>Type</w:t>
            </w:r>
          </w:p>
        </w:tc>
        <w:sdt>
          <w:sdtPr>
            <w:id w:val="286788755"/>
            <w:placeholder>
              <w:docPart w:val="99170285D8464F64B2E6974443595127"/>
            </w:placeholder>
            <w:showingPlcHdr/>
            <w:dropDownList>
              <w:listItem w:displayText="TelCo" w:value="TelCo"/>
              <w:listItem w:displayText="Video Conf" w:value="Video Conf"/>
              <w:listItem w:displayText="Meeting" w:value="Meeting"/>
              <w:listItem w:displayText="Preparation" w:value="Preparation"/>
              <w:listItem w:displayText="Memo" w:value="Memo"/>
            </w:dropDownList>
          </w:sdtPr>
          <w:sdtContent>
            <w:tc>
              <w:tcPr>
                <w:tcW w:w="7623" w:type="dxa"/>
              </w:tcPr>
              <w:p w14:paraId="7A7D3A19" w14:textId="77777777" w:rsidR="0018124D" w:rsidRPr="008F5E72" w:rsidRDefault="0018124D" w:rsidP="008F5E72">
                <w:r w:rsidRPr="008F5E72">
                  <w:rPr>
                    <w:rStyle w:val="Platzhaltertext"/>
                    <w:color w:val="auto"/>
                  </w:rPr>
                  <w:t>Wählen Sie ein Element aus.</w:t>
                </w:r>
              </w:p>
            </w:tc>
          </w:sdtContent>
        </w:sdt>
      </w:tr>
      <w:tr w:rsidR="0018124D" w:rsidRPr="00060335" w14:paraId="34BF834C" w14:textId="77777777" w:rsidTr="0018124D">
        <w:tc>
          <w:tcPr>
            <w:tcW w:w="1663" w:type="dxa"/>
          </w:tcPr>
          <w:p w14:paraId="5086A7E4" w14:textId="77777777" w:rsidR="0018124D" w:rsidRPr="008F5E72" w:rsidRDefault="0018124D" w:rsidP="008F5E72">
            <w:pPr>
              <w:spacing w:line="360" w:lineRule="auto"/>
            </w:pPr>
            <w:r w:rsidRPr="008F5E72">
              <w:t>Participants</w:t>
            </w:r>
          </w:p>
        </w:tc>
        <w:tc>
          <w:tcPr>
            <w:tcW w:w="7623" w:type="dxa"/>
          </w:tcPr>
          <w:p w14:paraId="58E3C313" w14:textId="77777777" w:rsidR="0018124D" w:rsidRPr="008F5E72" w:rsidRDefault="0018124D" w:rsidP="008F5E72">
            <w:r w:rsidRPr="008F5E72">
              <w:t xml:space="preserve">AH, </w:t>
            </w:r>
          </w:p>
        </w:tc>
      </w:tr>
      <w:tr w:rsidR="0018124D" w:rsidRPr="00060335" w14:paraId="557E6ADF" w14:textId="77777777" w:rsidTr="0018124D">
        <w:tc>
          <w:tcPr>
            <w:tcW w:w="1663" w:type="dxa"/>
          </w:tcPr>
          <w:p w14:paraId="321CDAD2" w14:textId="77777777" w:rsidR="0018124D" w:rsidRPr="008F5E72" w:rsidRDefault="0018124D" w:rsidP="008F5E72">
            <w:pPr>
              <w:spacing w:line="360" w:lineRule="auto"/>
            </w:pPr>
            <w:bookmarkStart w:id="0" w:name="Datumsfeld" w:colFirst="1" w:colLast="1"/>
            <w:r w:rsidRPr="008F5E72">
              <w:t>Date</w:t>
            </w:r>
          </w:p>
        </w:tc>
        <w:tc>
          <w:tcPr>
            <w:tcW w:w="7623" w:type="dxa"/>
          </w:tcPr>
          <w:p w14:paraId="18036676" w14:textId="6DAE7513" w:rsidR="0018124D" w:rsidRPr="008F5E72" w:rsidRDefault="00B814E4" w:rsidP="008F5E72">
            <w:r>
              <w:t>10</w:t>
            </w:r>
            <w:r w:rsidR="0018124D" w:rsidRPr="008F5E72">
              <w:t>.0</w:t>
            </w:r>
            <w:r>
              <w:t>5</w:t>
            </w:r>
            <w:r w:rsidR="0018124D" w:rsidRPr="008F5E72">
              <w:t>1.2</w:t>
            </w:r>
            <w:r w:rsidR="00FE5812">
              <w:t>5</w:t>
            </w:r>
          </w:p>
        </w:tc>
      </w:tr>
      <w:bookmarkEnd w:id="0"/>
      <w:tr w:rsidR="0018124D" w:rsidRPr="00060335" w14:paraId="112F4E85" w14:textId="77777777" w:rsidTr="008F5E72">
        <w:trPr>
          <w:trHeight w:val="387"/>
        </w:trPr>
        <w:tc>
          <w:tcPr>
            <w:tcW w:w="1663" w:type="dxa"/>
          </w:tcPr>
          <w:p w14:paraId="6DD6DB14" w14:textId="77777777" w:rsidR="0018124D" w:rsidRPr="008F5E72" w:rsidRDefault="0018124D" w:rsidP="008F5E72">
            <w:pPr>
              <w:spacing w:line="360" w:lineRule="auto"/>
            </w:pPr>
            <w:r w:rsidRPr="008F5E72">
              <w:t>Topic</w:t>
            </w:r>
          </w:p>
        </w:tc>
        <w:tc>
          <w:tcPr>
            <w:tcW w:w="7623" w:type="dxa"/>
          </w:tcPr>
          <w:p w14:paraId="669F87F2" w14:textId="77777777" w:rsidR="0018124D" w:rsidRPr="00A61B45" w:rsidRDefault="0018124D" w:rsidP="00A61B45">
            <w:pPr>
              <w:pStyle w:val="Titel"/>
            </w:pPr>
          </w:p>
        </w:tc>
      </w:tr>
      <w:tr w:rsidR="0018124D" w:rsidRPr="00060335" w14:paraId="2540B591" w14:textId="77777777" w:rsidTr="0018124D">
        <w:tc>
          <w:tcPr>
            <w:tcW w:w="1663" w:type="dxa"/>
          </w:tcPr>
          <w:p w14:paraId="5EE4049A" w14:textId="77777777" w:rsidR="0018124D" w:rsidRPr="008F5E72" w:rsidRDefault="0018124D" w:rsidP="008F5E72">
            <w:pPr>
              <w:spacing w:line="360" w:lineRule="auto"/>
            </w:pPr>
            <w:r w:rsidRPr="008F5E72">
              <w:t>Keywords</w:t>
            </w:r>
          </w:p>
        </w:tc>
        <w:tc>
          <w:tcPr>
            <w:tcW w:w="7623" w:type="dxa"/>
          </w:tcPr>
          <w:p w14:paraId="6C91824D" w14:textId="4F84EF1F" w:rsidR="0018124D" w:rsidRPr="008F5E72" w:rsidRDefault="00B814E4" w:rsidP="008F5E72">
            <w:r>
              <w:t>Python</w:t>
            </w:r>
          </w:p>
        </w:tc>
      </w:tr>
      <w:tr w:rsidR="0018124D" w:rsidRPr="00060335" w14:paraId="60BE857B" w14:textId="77777777" w:rsidTr="0018124D">
        <w:tc>
          <w:tcPr>
            <w:tcW w:w="1663" w:type="dxa"/>
          </w:tcPr>
          <w:p w14:paraId="3E823D3D" w14:textId="77777777" w:rsidR="0018124D" w:rsidRPr="008F5E72" w:rsidRDefault="0018124D" w:rsidP="008F5E72">
            <w:pPr>
              <w:spacing w:line="360" w:lineRule="auto"/>
            </w:pPr>
            <w:r w:rsidRPr="008F5E72">
              <w:t>Summary</w:t>
            </w:r>
          </w:p>
        </w:tc>
        <w:tc>
          <w:tcPr>
            <w:tcW w:w="7623" w:type="dxa"/>
          </w:tcPr>
          <w:p w14:paraId="25742487" w14:textId="77777777" w:rsidR="008F5E72" w:rsidRPr="008F5E72" w:rsidRDefault="008F5E72" w:rsidP="008F5E72"/>
          <w:p w14:paraId="73AA20F0" w14:textId="77777777" w:rsidR="0018124D" w:rsidRPr="008F5E72" w:rsidRDefault="0018124D" w:rsidP="008F5E72"/>
        </w:tc>
      </w:tr>
    </w:tbl>
    <w:p w14:paraId="766315BD" w14:textId="18CC7731" w:rsidR="00C161F9" w:rsidRDefault="00C161F9" w:rsidP="00B814E4">
      <w:pPr>
        <w:pStyle w:val="berschrift1"/>
      </w:pPr>
    </w:p>
    <w:p w14:paraId="1FA54C22" w14:textId="46E6353C" w:rsidR="00C161F9" w:rsidRDefault="00C161F9" w:rsidP="00C161F9">
      <w:pPr>
        <w:pStyle w:val="berschrift1"/>
      </w:pPr>
      <w:r>
        <w:t>Ziel</w:t>
      </w:r>
    </w:p>
    <w:p w14:paraId="5DCA5543" w14:textId="373A931D" w:rsidR="00C161F9" w:rsidRDefault="00C161F9" w:rsidP="00C161F9">
      <w:r>
        <w:t>Ich habe mediendateien aus unterschiedlichen quellen von unterschiedlichen autoren. Ich möchte diese so umbennen, dass sie, wenn man nach filename sortiert, in der richtigen chronologischen Reihenfolge sind.</w:t>
      </w:r>
    </w:p>
    <w:p w14:paraId="46284B19" w14:textId="5B884064" w:rsidR="00C161F9" w:rsidRDefault="00C161F9" w:rsidP="00C161F9">
      <w:r>
        <w:t>Es geht um Bild und Video Daten, ggf. auch PDF Daten die zu einer Reise oder Sehenswürdigkeit gehören.</w:t>
      </w:r>
    </w:p>
    <w:p w14:paraId="4F449238" w14:textId="76FBB917" w:rsidR="00C161F9" w:rsidRDefault="00C161F9" w:rsidP="00C161F9">
      <w:r>
        <w:t>Apple und Samsung verwenden unterschiedliche Formate und Nomenklaturen</w:t>
      </w:r>
    </w:p>
    <w:p w14:paraId="27C5D2CA" w14:textId="4468C828" w:rsidR="00C161F9" w:rsidRDefault="00C161F9" w:rsidP="00C161F9">
      <w:r>
        <w:t>Die Video Daten enthalten nur wenige Metadaten</w:t>
      </w:r>
    </w:p>
    <w:p w14:paraId="07FBE229" w14:textId="77777777" w:rsidR="00C161F9" w:rsidRDefault="00C161F9" w:rsidP="00C161F9"/>
    <w:p w14:paraId="48308381" w14:textId="789685CB" w:rsidR="00C161F9" w:rsidRPr="00C161F9" w:rsidRDefault="00C161F9" w:rsidP="00C161F9">
      <w:pPr>
        <w:pStyle w:val="berschrift1"/>
      </w:pPr>
      <w:r>
        <w:t>Umsetzung</w:t>
      </w:r>
    </w:p>
    <w:p w14:paraId="698159B1" w14:textId="259E8BB4" w:rsidR="00C161F9" w:rsidRDefault="00C161F9" w:rsidP="00C161F9">
      <w:r>
        <w:t xml:space="preserve">Schritt 1: Python analysiert die vorliegenden daten </w:t>
      </w:r>
    </w:p>
    <w:p w14:paraId="38A27761" w14:textId="73EE360A" w:rsidR="00C161F9" w:rsidRDefault="00C161F9" w:rsidP="00C161F9">
      <w:r>
        <w:t>Schritt 2: ich kann manuell daten ergänzen oder verändern</w:t>
      </w:r>
    </w:p>
    <w:p w14:paraId="6F8EFF97" w14:textId="025560EC" w:rsidR="00C161F9" w:rsidRDefault="00C161F9" w:rsidP="00C161F9">
      <w:r>
        <w:t>Schritt 3: Python macht einen umbennenungsvorschlag im Format YYYYMMTT_HHMMSS plus einen Buchstaben bei Namens (Datum/Zeit)-Gleichheit</w:t>
      </w:r>
    </w:p>
    <w:p w14:paraId="1D779995" w14:textId="6E969F2D" w:rsidR="00C161F9" w:rsidRDefault="00C161F9" w:rsidP="00C161F9">
      <w:r>
        <w:t>Schritt 4: manuelle Prüfung des Vorschlags</w:t>
      </w:r>
    </w:p>
    <w:p w14:paraId="03FD5FE1" w14:textId="67073C6E" w:rsidR="00C161F9" w:rsidRDefault="00C161F9" w:rsidP="00C161F9">
      <w:r>
        <w:t>Schritt 5: Umbennung durchführen</w:t>
      </w:r>
    </w:p>
    <w:p w14:paraId="7A84DC34" w14:textId="77777777" w:rsidR="00C161F9" w:rsidRDefault="00C161F9" w:rsidP="00C161F9"/>
    <w:p w14:paraId="751D6285" w14:textId="3B55E6BB" w:rsidR="004D6CDD" w:rsidRDefault="00B814E4" w:rsidP="00B814E4">
      <w:pPr>
        <w:pStyle w:val="berschrift1"/>
      </w:pPr>
      <w:r>
        <w:t>Prompt</w:t>
      </w:r>
    </w:p>
    <w:p w14:paraId="1E52102F" w14:textId="77777777" w:rsidR="00B814E4" w:rsidRDefault="00B814E4" w:rsidP="00B814E4">
      <w:pPr>
        <w:pStyle w:val="berschrift2"/>
      </w:pPr>
      <w:r>
        <w:t>Analyse</w:t>
      </w:r>
    </w:p>
    <w:p w14:paraId="62D8D296" w14:textId="5B246561" w:rsidR="00B814E4" w:rsidRDefault="00B814E4" w:rsidP="00FB15A5">
      <w:r w:rsidRPr="00B814E4">
        <w:t>Ich benutze Windows 11 und windows server 2022. Ich programmiere bevorzugt in Python 3.12.10In Python sind meine beliebsteten Bibliotheken Numpy, Pandas 2.2.3, openpyxl, yfinance, configparser alle in der neuesten Version. Ich verwende deutsche Umlaute. Stelle sicher, dass im ganzen Code mit UTF-8 gearbeitet wird. Meine Python Programm sind immer so aufgebaut, das möglichst viel in Funktionen abgebildet ist und das Hauptprogramm nur aus Funktionsaufrufen besteht. Ich lese immer alle notwendigen Paramter aus einer INI Datei ein und lege eine Log Datei an. Ich verwende nicht den print befehel sondern eine eigene Funktion screen_and_log. Ich versuche alle wahrscheinlichen Fehler abzufangen. Bitte setzte am Anfang des Programm den Pfad dynamisch auf das Verzeichnis, aus dem das Skript gestartet wurde. Bitte warte auf weitere Anweisungen.</w:t>
      </w:r>
    </w:p>
    <w:p w14:paraId="41457E88" w14:textId="222DAF75" w:rsidR="00B814E4" w:rsidRDefault="00B814E4" w:rsidP="00FB15A5">
      <w:r w:rsidRPr="00B814E4">
        <w:lastRenderedPageBreak/>
        <w:t>Ich möchte ein Programm schreiben, dass Fotos, Videos und PDF Dateien sortiert. Name der Log Datei und der Verzeichnis Name in dem die Dateien liegen aus der INI Datei einlesen.Die Dateien liegen alle in einem Verzeichnis. Die Dateien kommen aus unterschiedlichen Quellen. Bitte in einem ersten Schritt lese das Verzeichnis ein und lege eine EXCEL Dateien an. Erste Spalt origienal Filename mit Endung. Nächste Spalte nur die Endung. Nächste Spalte, falls ein EXIF Aufnahme Datum enthalten ist, dann das EXIF Aufnahme Datum. Bitte exportiere dann die EXCEL Tabelle.</w:t>
      </w:r>
    </w:p>
    <w:p w14:paraId="66E34C74" w14:textId="6FC0B938" w:rsidR="00B814E4" w:rsidRDefault="00B814E4" w:rsidP="00B814E4">
      <w:pPr>
        <w:pStyle w:val="berschrift2"/>
      </w:pPr>
      <w:r>
        <w:t>Umsetzung</w:t>
      </w:r>
    </w:p>
    <w:p w14:paraId="056B6732" w14:textId="0A45E1A3" w:rsidR="00B814E4" w:rsidRDefault="00B814E4" w:rsidP="00FB15A5">
      <w:r w:rsidRPr="00B814E4">
        <w:t xml:space="preserve">ich möchte jetzt ein weiteres tool bauen, das die excel tabelle einliest. ich habe vorher die chance in der excel tabelle manuell änderungen vorzunehmen. in einem ersten Schritt soll dann gepürft werden, ob es in der spalte "Ziel_Name" doubletten gibt. Das Tool soll wieder mit einer ini gestartet werden und ein log file nutzen. das tool heißt "Fotos_Videos_Sortieren_Rename", die INI "Fotos_Videos_Sortieren_Rename_Config.ini" und das log "Fotos_Videos_Sortieren_Analyse_Log.txt". </w:t>
      </w:r>
    </w:p>
    <w:p w14:paraId="00534D01" w14:textId="208C595D" w:rsidR="00B814E4" w:rsidRDefault="00B814E4" w:rsidP="00FB15A5">
      <w:r w:rsidRPr="00B814E4">
        <w:t>wenn doppelte filename auftreten, dann hänge bitte an hinten an den filenamen einen buchstaben an. für das erste file in einer liste mit gleichen namen eine a und dann weiter mit b aufsteigend</w:t>
      </w:r>
    </w:p>
    <w:p w14:paraId="04A98B73" w14:textId="77777777" w:rsidR="00B814E4" w:rsidRDefault="00B814E4" w:rsidP="00FB15A5"/>
    <w:p w14:paraId="7232EE01" w14:textId="77777777" w:rsidR="00B814E4" w:rsidRDefault="00B814E4" w:rsidP="00FB15A5"/>
    <w:p w14:paraId="36464F2F" w14:textId="77777777" w:rsidR="00B814E4" w:rsidRDefault="00B814E4" w:rsidP="00FB15A5"/>
    <w:p w14:paraId="5C38D8A2" w14:textId="77777777" w:rsidR="00B814E4" w:rsidRDefault="00B814E4" w:rsidP="00FB15A5"/>
    <w:p w14:paraId="0B2EB534" w14:textId="77777777" w:rsidR="00B814E4" w:rsidRDefault="00B814E4" w:rsidP="00FB15A5"/>
    <w:p w14:paraId="53EC209F" w14:textId="31788F16" w:rsidR="00B814E4" w:rsidRDefault="00B814E4" w:rsidP="00B814E4">
      <w:pPr>
        <w:pStyle w:val="berschrift1"/>
      </w:pPr>
      <w:r>
        <w:t>EXIF Daten</w:t>
      </w:r>
    </w:p>
    <w:p w14:paraId="5C5F5C1B" w14:textId="77777777" w:rsidR="00B814E4" w:rsidRDefault="00B814E4" w:rsidP="00FB15A5"/>
    <w:tbl>
      <w:tblPr>
        <w:tblStyle w:val="Tabellenraster"/>
        <w:tblW w:w="9252" w:type="dxa"/>
        <w:tblLook w:val="04A0" w:firstRow="1" w:lastRow="0" w:firstColumn="1" w:lastColumn="0" w:noHBand="0" w:noVBand="1"/>
      </w:tblPr>
      <w:tblGrid>
        <w:gridCol w:w="2063"/>
        <w:gridCol w:w="1760"/>
        <w:gridCol w:w="1121"/>
        <w:gridCol w:w="1476"/>
        <w:gridCol w:w="1374"/>
        <w:gridCol w:w="1458"/>
      </w:tblGrid>
      <w:tr w:rsidR="00B814E4" w14:paraId="45916F81" w14:textId="77777777" w:rsidTr="00B814E4">
        <w:tc>
          <w:tcPr>
            <w:tcW w:w="2063" w:type="dxa"/>
          </w:tcPr>
          <w:p w14:paraId="3D42B51B" w14:textId="77777777" w:rsidR="00B814E4" w:rsidRPr="00B814E4" w:rsidRDefault="00B814E4" w:rsidP="00FB15A5">
            <w:pPr>
              <w:rPr>
                <w:sz w:val="16"/>
                <w:szCs w:val="16"/>
              </w:rPr>
            </w:pPr>
          </w:p>
        </w:tc>
        <w:tc>
          <w:tcPr>
            <w:tcW w:w="1760" w:type="dxa"/>
          </w:tcPr>
          <w:p w14:paraId="432AA958" w14:textId="0A563E6D" w:rsidR="00B814E4" w:rsidRPr="00B814E4" w:rsidRDefault="00B814E4" w:rsidP="00FB15A5">
            <w:pPr>
              <w:rPr>
                <w:sz w:val="16"/>
                <w:szCs w:val="16"/>
              </w:rPr>
            </w:pPr>
            <w:r w:rsidRPr="00B814E4">
              <w:rPr>
                <w:sz w:val="16"/>
                <w:szCs w:val="16"/>
              </w:rPr>
              <w:t>JPG</w:t>
            </w:r>
          </w:p>
        </w:tc>
        <w:tc>
          <w:tcPr>
            <w:tcW w:w="1121" w:type="dxa"/>
          </w:tcPr>
          <w:p w14:paraId="56AF7B52" w14:textId="6B8F43FC" w:rsidR="00B814E4" w:rsidRPr="00B814E4" w:rsidRDefault="00B814E4" w:rsidP="00FB15A5">
            <w:pPr>
              <w:rPr>
                <w:sz w:val="16"/>
                <w:szCs w:val="16"/>
              </w:rPr>
            </w:pPr>
            <w:r w:rsidRPr="00B814E4">
              <w:rPr>
                <w:sz w:val="16"/>
                <w:szCs w:val="16"/>
              </w:rPr>
              <w:t>MP4</w:t>
            </w:r>
          </w:p>
        </w:tc>
        <w:tc>
          <w:tcPr>
            <w:tcW w:w="1476" w:type="dxa"/>
          </w:tcPr>
          <w:p w14:paraId="251AD747" w14:textId="07FF8C73" w:rsidR="00B814E4" w:rsidRPr="00B814E4" w:rsidRDefault="00B814E4" w:rsidP="00FB15A5">
            <w:pPr>
              <w:rPr>
                <w:sz w:val="16"/>
                <w:szCs w:val="16"/>
              </w:rPr>
            </w:pPr>
            <w:r w:rsidRPr="00B814E4">
              <w:rPr>
                <w:sz w:val="16"/>
                <w:szCs w:val="16"/>
              </w:rPr>
              <w:t>HEIC</w:t>
            </w:r>
          </w:p>
        </w:tc>
        <w:tc>
          <w:tcPr>
            <w:tcW w:w="1374" w:type="dxa"/>
          </w:tcPr>
          <w:p w14:paraId="1B973FF9" w14:textId="5610260C" w:rsidR="00B814E4" w:rsidRPr="00B814E4" w:rsidRDefault="00B814E4" w:rsidP="00FB15A5">
            <w:pPr>
              <w:rPr>
                <w:sz w:val="16"/>
                <w:szCs w:val="16"/>
              </w:rPr>
            </w:pPr>
            <w:r w:rsidRPr="00B814E4">
              <w:rPr>
                <w:sz w:val="16"/>
                <w:szCs w:val="16"/>
              </w:rPr>
              <w:t>MOV</w:t>
            </w:r>
          </w:p>
        </w:tc>
        <w:tc>
          <w:tcPr>
            <w:tcW w:w="1458" w:type="dxa"/>
          </w:tcPr>
          <w:p w14:paraId="11C17425" w14:textId="6BF11A9F" w:rsidR="00B814E4" w:rsidRPr="00B814E4" w:rsidRDefault="00B814E4" w:rsidP="00FB15A5">
            <w:pPr>
              <w:rPr>
                <w:sz w:val="16"/>
                <w:szCs w:val="16"/>
              </w:rPr>
            </w:pPr>
            <w:r w:rsidRPr="00B814E4">
              <w:rPr>
                <w:sz w:val="16"/>
                <w:szCs w:val="16"/>
              </w:rPr>
              <w:t>PDF</w:t>
            </w:r>
          </w:p>
        </w:tc>
      </w:tr>
      <w:tr w:rsidR="00B814E4" w14:paraId="1A8D9989" w14:textId="77777777" w:rsidTr="00B814E4">
        <w:tc>
          <w:tcPr>
            <w:tcW w:w="2063" w:type="dxa"/>
          </w:tcPr>
          <w:p w14:paraId="4470C0B4" w14:textId="77777777" w:rsidR="00B814E4" w:rsidRPr="00B814E4" w:rsidRDefault="00B814E4" w:rsidP="00FB15A5">
            <w:pPr>
              <w:rPr>
                <w:sz w:val="16"/>
                <w:szCs w:val="16"/>
              </w:rPr>
            </w:pPr>
          </w:p>
        </w:tc>
        <w:tc>
          <w:tcPr>
            <w:tcW w:w="1760" w:type="dxa"/>
          </w:tcPr>
          <w:p w14:paraId="349D987A" w14:textId="08F41053" w:rsidR="00B814E4" w:rsidRDefault="00B814E4" w:rsidP="00FB15A5">
            <w:pPr>
              <w:rPr>
                <w:sz w:val="16"/>
                <w:szCs w:val="16"/>
              </w:rPr>
            </w:pPr>
            <w:r>
              <w:rPr>
                <w:sz w:val="16"/>
                <w:szCs w:val="16"/>
              </w:rPr>
              <w:t>Samsung</w:t>
            </w:r>
          </w:p>
        </w:tc>
        <w:tc>
          <w:tcPr>
            <w:tcW w:w="1121" w:type="dxa"/>
          </w:tcPr>
          <w:p w14:paraId="1CEF5285" w14:textId="21226016" w:rsidR="00B814E4" w:rsidRPr="00B814E4" w:rsidRDefault="00B814E4" w:rsidP="00FB15A5">
            <w:pPr>
              <w:rPr>
                <w:sz w:val="16"/>
                <w:szCs w:val="16"/>
              </w:rPr>
            </w:pPr>
            <w:r>
              <w:rPr>
                <w:sz w:val="16"/>
                <w:szCs w:val="16"/>
              </w:rPr>
              <w:t>Samsung</w:t>
            </w:r>
          </w:p>
        </w:tc>
        <w:tc>
          <w:tcPr>
            <w:tcW w:w="1476" w:type="dxa"/>
          </w:tcPr>
          <w:p w14:paraId="243D75C2" w14:textId="084ADF88" w:rsidR="00B814E4" w:rsidRPr="00B814E4" w:rsidRDefault="00B814E4" w:rsidP="00FB15A5">
            <w:pPr>
              <w:rPr>
                <w:sz w:val="16"/>
                <w:szCs w:val="16"/>
              </w:rPr>
            </w:pPr>
            <w:r>
              <w:rPr>
                <w:sz w:val="16"/>
                <w:szCs w:val="16"/>
              </w:rPr>
              <w:t>Apple</w:t>
            </w:r>
          </w:p>
        </w:tc>
        <w:tc>
          <w:tcPr>
            <w:tcW w:w="1374" w:type="dxa"/>
          </w:tcPr>
          <w:p w14:paraId="64DB6B37" w14:textId="2C7D788E" w:rsidR="00B814E4" w:rsidRDefault="00B814E4" w:rsidP="00FB15A5">
            <w:pPr>
              <w:rPr>
                <w:sz w:val="16"/>
                <w:szCs w:val="16"/>
              </w:rPr>
            </w:pPr>
            <w:r>
              <w:rPr>
                <w:sz w:val="16"/>
                <w:szCs w:val="16"/>
              </w:rPr>
              <w:t>Apple</w:t>
            </w:r>
          </w:p>
        </w:tc>
        <w:tc>
          <w:tcPr>
            <w:tcW w:w="1458" w:type="dxa"/>
          </w:tcPr>
          <w:p w14:paraId="50AD11B8" w14:textId="77777777" w:rsidR="00B814E4" w:rsidRPr="00B814E4" w:rsidRDefault="00B814E4" w:rsidP="00FB15A5">
            <w:pPr>
              <w:rPr>
                <w:sz w:val="16"/>
                <w:szCs w:val="16"/>
              </w:rPr>
            </w:pPr>
          </w:p>
        </w:tc>
      </w:tr>
      <w:tr w:rsidR="00B814E4" w14:paraId="08660B5A" w14:textId="77777777" w:rsidTr="00B814E4">
        <w:tc>
          <w:tcPr>
            <w:tcW w:w="2063" w:type="dxa"/>
          </w:tcPr>
          <w:p w14:paraId="776F8D50" w14:textId="6A612F8F" w:rsidR="00B814E4" w:rsidRPr="00B814E4" w:rsidRDefault="00B814E4" w:rsidP="00FB15A5">
            <w:pPr>
              <w:rPr>
                <w:sz w:val="16"/>
                <w:szCs w:val="16"/>
              </w:rPr>
            </w:pPr>
            <w:r w:rsidRPr="00B814E4">
              <w:rPr>
                <w:sz w:val="16"/>
                <w:szCs w:val="16"/>
              </w:rPr>
              <w:t>EXIF Aufnahmedatum</w:t>
            </w:r>
          </w:p>
        </w:tc>
        <w:tc>
          <w:tcPr>
            <w:tcW w:w="1760" w:type="dxa"/>
          </w:tcPr>
          <w:p w14:paraId="0D8D3405" w14:textId="037D4BD6" w:rsidR="00B814E4" w:rsidRPr="00B814E4" w:rsidRDefault="00B814E4" w:rsidP="00FB15A5">
            <w:pPr>
              <w:rPr>
                <w:sz w:val="16"/>
                <w:szCs w:val="16"/>
              </w:rPr>
            </w:pPr>
            <w:r>
              <w:rPr>
                <w:sz w:val="16"/>
                <w:szCs w:val="16"/>
              </w:rPr>
              <w:t>Yes (DateTimeOriginal)</w:t>
            </w:r>
          </w:p>
        </w:tc>
        <w:tc>
          <w:tcPr>
            <w:tcW w:w="1121" w:type="dxa"/>
          </w:tcPr>
          <w:p w14:paraId="7D116454" w14:textId="60386045" w:rsidR="00B814E4" w:rsidRPr="00B814E4" w:rsidRDefault="00B814E4" w:rsidP="00FB15A5">
            <w:pPr>
              <w:rPr>
                <w:sz w:val="16"/>
                <w:szCs w:val="16"/>
              </w:rPr>
            </w:pPr>
            <w:r w:rsidRPr="00B814E4">
              <w:rPr>
                <w:sz w:val="16"/>
                <w:szCs w:val="16"/>
              </w:rPr>
              <w:t>Yes, aber abweichend</w:t>
            </w:r>
          </w:p>
        </w:tc>
        <w:tc>
          <w:tcPr>
            <w:tcW w:w="1476" w:type="dxa"/>
          </w:tcPr>
          <w:p w14:paraId="1F42D36B" w14:textId="5CF1942E" w:rsidR="00B814E4" w:rsidRPr="00B814E4" w:rsidRDefault="00B814E4" w:rsidP="00FB15A5">
            <w:pPr>
              <w:rPr>
                <w:sz w:val="16"/>
                <w:szCs w:val="16"/>
              </w:rPr>
            </w:pPr>
            <w:r w:rsidRPr="00B814E4">
              <w:rPr>
                <w:sz w:val="16"/>
                <w:szCs w:val="16"/>
              </w:rPr>
              <w:t>yes</w:t>
            </w:r>
          </w:p>
        </w:tc>
        <w:tc>
          <w:tcPr>
            <w:tcW w:w="1374" w:type="dxa"/>
          </w:tcPr>
          <w:p w14:paraId="3E8C9F6D" w14:textId="3BFB00CD" w:rsidR="00B814E4" w:rsidRPr="00B814E4" w:rsidRDefault="00B814E4" w:rsidP="00FB15A5">
            <w:pPr>
              <w:rPr>
                <w:sz w:val="16"/>
                <w:szCs w:val="16"/>
              </w:rPr>
            </w:pPr>
            <w:r>
              <w:rPr>
                <w:sz w:val="16"/>
                <w:szCs w:val="16"/>
              </w:rPr>
              <w:t>Ja, gesetzt</w:t>
            </w:r>
            <w:r w:rsidRPr="00B814E4">
              <w:rPr>
                <w:sz w:val="16"/>
                <w:szCs w:val="16"/>
              </w:rPr>
              <w:t xml:space="preserve"> </w:t>
            </w:r>
          </w:p>
        </w:tc>
        <w:tc>
          <w:tcPr>
            <w:tcW w:w="1458" w:type="dxa"/>
          </w:tcPr>
          <w:p w14:paraId="61B56EBC" w14:textId="147DF0D4" w:rsidR="00B814E4" w:rsidRPr="00B814E4" w:rsidRDefault="00B814E4" w:rsidP="00FB15A5">
            <w:pPr>
              <w:rPr>
                <w:sz w:val="16"/>
                <w:szCs w:val="16"/>
              </w:rPr>
            </w:pPr>
          </w:p>
        </w:tc>
      </w:tr>
      <w:tr w:rsidR="00B814E4" w14:paraId="448EE0E9" w14:textId="77777777" w:rsidTr="00B814E4">
        <w:tc>
          <w:tcPr>
            <w:tcW w:w="2063" w:type="dxa"/>
          </w:tcPr>
          <w:p w14:paraId="4DCE2222" w14:textId="52DA986D" w:rsidR="00B814E4" w:rsidRPr="00B814E4" w:rsidRDefault="00B814E4" w:rsidP="00FB15A5">
            <w:pPr>
              <w:rPr>
                <w:sz w:val="16"/>
                <w:szCs w:val="16"/>
              </w:rPr>
            </w:pPr>
            <w:r w:rsidRPr="00B814E4">
              <w:rPr>
                <w:sz w:val="16"/>
                <w:szCs w:val="16"/>
              </w:rPr>
              <w:t>Kamera-Fabrikat</w:t>
            </w:r>
          </w:p>
        </w:tc>
        <w:tc>
          <w:tcPr>
            <w:tcW w:w="1760" w:type="dxa"/>
          </w:tcPr>
          <w:p w14:paraId="78005328" w14:textId="0B945A51" w:rsidR="00B814E4" w:rsidRPr="00B814E4" w:rsidRDefault="00B814E4" w:rsidP="00FB15A5">
            <w:pPr>
              <w:rPr>
                <w:sz w:val="16"/>
                <w:szCs w:val="16"/>
              </w:rPr>
            </w:pPr>
            <w:r w:rsidRPr="00B814E4">
              <w:rPr>
                <w:sz w:val="16"/>
                <w:szCs w:val="16"/>
              </w:rPr>
              <w:t>Yes (Make)</w:t>
            </w:r>
          </w:p>
        </w:tc>
        <w:tc>
          <w:tcPr>
            <w:tcW w:w="1121" w:type="dxa"/>
          </w:tcPr>
          <w:p w14:paraId="3F831972" w14:textId="394889A8" w:rsidR="00B814E4" w:rsidRPr="00B814E4" w:rsidRDefault="00B814E4" w:rsidP="00FB15A5">
            <w:pPr>
              <w:rPr>
                <w:sz w:val="16"/>
                <w:szCs w:val="16"/>
              </w:rPr>
            </w:pPr>
            <w:r w:rsidRPr="00B814E4">
              <w:rPr>
                <w:sz w:val="16"/>
                <w:szCs w:val="16"/>
              </w:rPr>
              <w:t>Ja, aber leer</w:t>
            </w:r>
          </w:p>
        </w:tc>
        <w:tc>
          <w:tcPr>
            <w:tcW w:w="1476" w:type="dxa"/>
          </w:tcPr>
          <w:p w14:paraId="23740441" w14:textId="77777777" w:rsidR="00B814E4" w:rsidRPr="00B814E4" w:rsidRDefault="00B814E4" w:rsidP="00FB15A5">
            <w:pPr>
              <w:rPr>
                <w:sz w:val="16"/>
                <w:szCs w:val="16"/>
              </w:rPr>
            </w:pPr>
          </w:p>
        </w:tc>
        <w:tc>
          <w:tcPr>
            <w:tcW w:w="1374" w:type="dxa"/>
          </w:tcPr>
          <w:p w14:paraId="5763D108" w14:textId="2494EB5F" w:rsidR="00B814E4" w:rsidRPr="00B814E4" w:rsidRDefault="00B814E4" w:rsidP="00FB15A5">
            <w:pPr>
              <w:rPr>
                <w:sz w:val="16"/>
                <w:szCs w:val="16"/>
              </w:rPr>
            </w:pPr>
            <w:r>
              <w:rPr>
                <w:sz w:val="16"/>
                <w:szCs w:val="16"/>
              </w:rPr>
              <w:t>Ja, gesetzt</w:t>
            </w:r>
          </w:p>
        </w:tc>
        <w:tc>
          <w:tcPr>
            <w:tcW w:w="1458" w:type="dxa"/>
          </w:tcPr>
          <w:p w14:paraId="34D40349" w14:textId="33CCEB18" w:rsidR="00B814E4" w:rsidRPr="00B814E4" w:rsidRDefault="00B814E4" w:rsidP="00FB15A5">
            <w:pPr>
              <w:rPr>
                <w:sz w:val="16"/>
                <w:szCs w:val="16"/>
              </w:rPr>
            </w:pPr>
          </w:p>
        </w:tc>
      </w:tr>
      <w:tr w:rsidR="00B814E4" w14:paraId="79593078" w14:textId="77777777" w:rsidTr="00B814E4">
        <w:tc>
          <w:tcPr>
            <w:tcW w:w="2063" w:type="dxa"/>
          </w:tcPr>
          <w:p w14:paraId="385718DF" w14:textId="0687432E" w:rsidR="00B814E4" w:rsidRPr="00B814E4" w:rsidRDefault="00B814E4" w:rsidP="00FB15A5">
            <w:pPr>
              <w:rPr>
                <w:sz w:val="16"/>
                <w:szCs w:val="16"/>
              </w:rPr>
            </w:pPr>
            <w:r w:rsidRPr="00B814E4">
              <w:rPr>
                <w:sz w:val="16"/>
                <w:szCs w:val="16"/>
              </w:rPr>
              <w:t>Kamera-Modell</w:t>
            </w:r>
          </w:p>
        </w:tc>
        <w:tc>
          <w:tcPr>
            <w:tcW w:w="1760" w:type="dxa"/>
          </w:tcPr>
          <w:p w14:paraId="0061EEC5" w14:textId="05C8CB47" w:rsidR="00B814E4" w:rsidRPr="00B814E4" w:rsidRDefault="00B814E4" w:rsidP="00FB15A5">
            <w:pPr>
              <w:rPr>
                <w:sz w:val="16"/>
                <w:szCs w:val="16"/>
              </w:rPr>
            </w:pPr>
            <w:r w:rsidRPr="00B814E4">
              <w:rPr>
                <w:sz w:val="16"/>
                <w:szCs w:val="16"/>
              </w:rPr>
              <w:t>Yes (Model)</w:t>
            </w:r>
          </w:p>
        </w:tc>
        <w:tc>
          <w:tcPr>
            <w:tcW w:w="1121" w:type="dxa"/>
          </w:tcPr>
          <w:p w14:paraId="4811A12E" w14:textId="1366BC12" w:rsidR="00B814E4" w:rsidRPr="00B814E4" w:rsidRDefault="00B814E4" w:rsidP="00FB15A5">
            <w:pPr>
              <w:rPr>
                <w:sz w:val="16"/>
                <w:szCs w:val="16"/>
              </w:rPr>
            </w:pPr>
            <w:r w:rsidRPr="00B814E4">
              <w:rPr>
                <w:sz w:val="16"/>
                <w:szCs w:val="16"/>
              </w:rPr>
              <w:t>Ja, aber leer</w:t>
            </w:r>
          </w:p>
        </w:tc>
        <w:tc>
          <w:tcPr>
            <w:tcW w:w="1476" w:type="dxa"/>
          </w:tcPr>
          <w:p w14:paraId="67614298" w14:textId="77777777" w:rsidR="00B814E4" w:rsidRPr="00B814E4" w:rsidRDefault="00B814E4" w:rsidP="00FB15A5">
            <w:pPr>
              <w:rPr>
                <w:sz w:val="16"/>
                <w:szCs w:val="16"/>
              </w:rPr>
            </w:pPr>
          </w:p>
        </w:tc>
        <w:tc>
          <w:tcPr>
            <w:tcW w:w="1374" w:type="dxa"/>
          </w:tcPr>
          <w:p w14:paraId="45AEC3EB" w14:textId="77777777" w:rsidR="00B814E4" w:rsidRPr="00B814E4" w:rsidRDefault="00B814E4" w:rsidP="00FB15A5">
            <w:pPr>
              <w:rPr>
                <w:sz w:val="16"/>
                <w:szCs w:val="16"/>
              </w:rPr>
            </w:pPr>
          </w:p>
        </w:tc>
        <w:tc>
          <w:tcPr>
            <w:tcW w:w="1458" w:type="dxa"/>
          </w:tcPr>
          <w:p w14:paraId="1944A420" w14:textId="2B570D87" w:rsidR="00B814E4" w:rsidRPr="00B814E4" w:rsidRDefault="00B814E4" w:rsidP="00FB15A5">
            <w:pPr>
              <w:rPr>
                <w:sz w:val="16"/>
                <w:szCs w:val="16"/>
              </w:rPr>
            </w:pPr>
          </w:p>
        </w:tc>
      </w:tr>
      <w:tr w:rsidR="00B814E4" w14:paraId="5E8C06DA" w14:textId="77777777" w:rsidTr="00B814E4">
        <w:tc>
          <w:tcPr>
            <w:tcW w:w="2063" w:type="dxa"/>
          </w:tcPr>
          <w:p w14:paraId="494E1FF8" w14:textId="668A99D1" w:rsidR="00B814E4" w:rsidRPr="00B814E4" w:rsidRDefault="00B814E4" w:rsidP="00FB15A5">
            <w:pPr>
              <w:rPr>
                <w:sz w:val="16"/>
                <w:szCs w:val="16"/>
              </w:rPr>
            </w:pPr>
            <w:r w:rsidRPr="00B814E4">
              <w:rPr>
                <w:sz w:val="16"/>
                <w:szCs w:val="16"/>
              </w:rPr>
              <w:t xml:space="preserve">GPS </w:t>
            </w:r>
            <w:r>
              <w:rPr>
                <w:sz w:val="16"/>
                <w:szCs w:val="16"/>
              </w:rPr>
              <w:t>Breite</w:t>
            </w:r>
          </w:p>
        </w:tc>
        <w:tc>
          <w:tcPr>
            <w:tcW w:w="1760" w:type="dxa"/>
          </w:tcPr>
          <w:p w14:paraId="552D5013" w14:textId="732FD7F8" w:rsidR="00B814E4" w:rsidRPr="00B814E4" w:rsidRDefault="00B814E4" w:rsidP="00FB15A5">
            <w:pPr>
              <w:rPr>
                <w:sz w:val="16"/>
                <w:szCs w:val="16"/>
              </w:rPr>
            </w:pPr>
            <w:r w:rsidRPr="00B814E4">
              <w:rPr>
                <w:sz w:val="16"/>
                <w:szCs w:val="16"/>
              </w:rPr>
              <w:t>Yes</w:t>
            </w:r>
            <w:r>
              <w:rPr>
                <w:sz w:val="16"/>
                <w:szCs w:val="16"/>
              </w:rPr>
              <w:t xml:space="preserve"> (GPSLatitude)</w:t>
            </w:r>
          </w:p>
        </w:tc>
        <w:tc>
          <w:tcPr>
            <w:tcW w:w="1121" w:type="dxa"/>
          </w:tcPr>
          <w:p w14:paraId="4665C0B8" w14:textId="12CBC348" w:rsidR="00B814E4" w:rsidRPr="00B814E4" w:rsidRDefault="00B814E4" w:rsidP="00FB15A5">
            <w:pPr>
              <w:rPr>
                <w:sz w:val="16"/>
                <w:szCs w:val="16"/>
              </w:rPr>
            </w:pPr>
          </w:p>
        </w:tc>
        <w:tc>
          <w:tcPr>
            <w:tcW w:w="1476" w:type="dxa"/>
          </w:tcPr>
          <w:p w14:paraId="489F2830" w14:textId="77777777" w:rsidR="00B814E4" w:rsidRPr="00B814E4" w:rsidRDefault="00B814E4" w:rsidP="00FB15A5">
            <w:pPr>
              <w:rPr>
                <w:sz w:val="16"/>
                <w:szCs w:val="16"/>
              </w:rPr>
            </w:pPr>
          </w:p>
        </w:tc>
        <w:tc>
          <w:tcPr>
            <w:tcW w:w="1374" w:type="dxa"/>
          </w:tcPr>
          <w:p w14:paraId="1CD58F02" w14:textId="77777777" w:rsidR="00B814E4" w:rsidRPr="00B814E4" w:rsidRDefault="00B814E4" w:rsidP="00FB15A5">
            <w:pPr>
              <w:rPr>
                <w:sz w:val="16"/>
                <w:szCs w:val="16"/>
              </w:rPr>
            </w:pPr>
          </w:p>
        </w:tc>
        <w:tc>
          <w:tcPr>
            <w:tcW w:w="1458" w:type="dxa"/>
          </w:tcPr>
          <w:p w14:paraId="47DC03D6" w14:textId="77777777" w:rsidR="00B814E4" w:rsidRPr="00B814E4" w:rsidRDefault="00B814E4" w:rsidP="00FB15A5">
            <w:pPr>
              <w:rPr>
                <w:sz w:val="16"/>
                <w:szCs w:val="16"/>
              </w:rPr>
            </w:pPr>
          </w:p>
        </w:tc>
      </w:tr>
      <w:tr w:rsidR="00B814E4" w14:paraId="0FF52E66" w14:textId="77777777" w:rsidTr="00B814E4">
        <w:tc>
          <w:tcPr>
            <w:tcW w:w="2063" w:type="dxa"/>
          </w:tcPr>
          <w:p w14:paraId="2E35DF66" w14:textId="7224159F" w:rsidR="00B814E4" w:rsidRPr="00B814E4" w:rsidRDefault="00B814E4" w:rsidP="00FB15A5">
            <w:pPr>
              <w:rPr>
                <w:sz w:val="16"/>
                <w:szCs w:val="16"/>
              </w:rPr>
            </w:pPr>
            <w:r w:rsidRPr="00B814E4">
              <w:rPr>
                <w:sz w:val="16"/>
                <w:szCs w:val="16"/>
              </w:rPr>
              <w:t xml:space="preserve">GPS </w:t>
            </w:r>
            <w:r>
              <w:rPr>
                <w:sz w:val="16"/>
                <w:szCs w:val="16"/>
              </w:rPr>
              <w:t>Länge</w:t>
            </w:r>
          </w:p>
        </w:tc>
        <w:tc>
          <w:tcPr>
            <w:tcW w:w="1760" w:type="dxa"/>
          </w:tcPr>
          <w:p w14:paraId="63C80659" w14:textId="2A50B3CC" w:rsidR="00B814E4" w:rsidRPr="00B814E4" w:rsidRDefault="00B814E4" w:rsidP="00FB15A5">
            <w:pPr>
              <w:rPr>
                <w:sz w:val="16"/>
                <w:szCs w:val="16"/>
              </w:rPr>
            </w:pPr>
            <w:r w:rsidRPr="00B814E4">
              <w:rPr>
                <w:sz w:val="16"/>
                <w:szCs w:val="16"/>
              </w:rPr>
              <w:t>Yes</w:t>
            </w:r>
            <w:r>
              <w:rPr>
                <w:sz w:val="16"/>
                <w:szCs w:val="16"/>
              </w:rPr>
              <w:t xml:space="preserve"> (GPSLongitude)</w:t>
            </w:r>
          </w:p>
        </w:tc>
        <w:tc>
          <w:tcPr>
            <w:tcW w:w="1121" w:type="dxa"/>
          </w:tcPr>
          <w:p w14:paraId="0BA86A50" w14:textId="77777777" w:rsidR="00B814E4" w:rsidRPr="00B814E4" w:rsidRDefault="00B814E4" w:rsidP="00FB15A5">
            <w:pPr>
              <w:rPr>
                <w:sz w:val="16"/>
                <w:szCs w:val="16"/>
              </w:rPr>
            </w:pPr>
          </w:p>
        </w:tc>
        <w:tc>
          <w:tcPr>
            <w:tcW w:w="1476" w:type="dxa"/>
          </w:tcPr>
          <w:p w14:paraId="57033AB4" w14:textId="77777777" w:rsidR="00B814E4" w:rsidRPr="00B814E4" w:rsidRDefault="00B814E4" w:rsidP="00FB15A5">
            <w:pPr>
              <w:rPr>
                <w:sz w:val="16"/>
                <w:szCs w:val="16"/>
              </w:rPr>
            </w:pPr>
          </w:p>
        </w:tc>
        <w:tc>
          <w:tcPr>
            <w:tcW w:w="1374" w:type="dxa"/>
          </w:tcPr>
          <w:p w14:paraId="31EFFBB6" w14:textId="77777777" w:rsidR="00B814E4" w:rsidRPr="00B814E4" w:rsidRDefault="00B814E4" w:rsidP="00FB15A5">
            <w:pPr>
              <w:rPr>
                <w:sz w:val="16"/>
                <w:szCs w:val="16"/>
              </w:rPr>
            </w:pPr>
          </w:p>
        </w:tc>
        <w:tc>
          <w:tcPr>
            <w:tcW w:w="1458" w:type="dxa"/>
          </w:tcPr>
          <w:p w14:paraId="5E98334E" w14:textId="77777777" w:rsidR="00B814E4" w:rsidRPr="00B814E4" w:rsidRDefault="00B814E4" w:rsidP="00FB15A5">
            <w:pPr>
              <w:rPr>
                <w:sz w:val="16"/>
                <w:szCs w:val="16"/>
              </w:rPr>
            </w:pPr>
          </w:p>
        </w:tc>
      </w:tr>
      <w:tr w:rsidR="00B814E4" w14:paraId="63907955" w14:textId="77777777" w:rsidTr="00B814E4">
        <w:tc>
          <w:tcPr>
            <w:tcW w:w="2063" w:type="dxa"/>
          </w:tcPr>
          <w:p w14:paraId="75518983" w14:textId="623DBD4C" w:rsidR="00B814E4" w:rsidRPr="00B814E4" w:rsidRDefault="00B814E4" w:rsidP="00FB15A5">
            <w:pPr>
              <w:rPr>
                <w:sz w:val="16"/>
                <w:szCs w:val="16"/>
              </w:rPr>
            </w:pPr>
            <w:r>
              <w:rPr>
                <w:sz w:val="16"/>
                <w:szCs w:val="16"/>
              </w:rPr>
              <w:t>Autor</w:t>
            </w:r>
          </w:p>
        </w:tc>
        <w:tc>
          <w:tcPr>
            <w:tcW w:w="1760" w:type="dxa"/>
          </w:tcPr>
          <w:p w14:paraId="54155928" w14:textId="4E0B0EF1" w:rsidR="00B814E4" w:rsidRPr="00B814E4" w:rsidRDefault="00B814E4" w:rsidP="00FB15A5">
            <w:pPr>
              <w:rPr>
                <w:sz w:val="16"/>
                <w:szCs w:val="16"/>
              </w:rPr>
            </w:pPr>
            <w:r>
              <w:rPr>
                <w:sz w:val="16"/>
                <w:szCs w:val="16"/>
              </w:rPr>
              <w:t>Yes (Artist)</w:t>
            </w:r>
          </w:p>
        </w:tc>
        <w:tc>
          <w:tcPr>
            <w:tcW w:w="1121" w:type="dxa"/>
          </w:tcPr>
          <w:p w14:paraId="520A2308" w14:textId="25CC81E3" w:rsidR="00B814E4" w:rsidRPr="00B814E4" w:rsidRDefault="00B814E4" w:rsidP="00FB15A5">
            <w:pPr>
              <w:rPr>
                <w:sz w:val="16"/>
                <w:szCs w:val="16"/>
              </w:rPr>
            </w:pPr>
            <w:r>
              <w:rPr>
                <w:sz w:val="16"/>
                <w:szCs w:val="16"/>
              </w:rPr>
              <w:t>Ja</w:t>
            </w:r>
          </w:p>
        </w:tc>
        <w:tc>
          <w:tcPr>
            <w:tcW w:w="1476" w:type="dxa"/>
          </w:tcPr>
          <w:p w14:paraId="69EEB907" w14:textId="77777777" w:rsidR="00B814E4" w:rsidRPr="00B814E4" w:rsidRDefault="00B814E4" w:rsidP="00FB15A5">
            <w:pPr>
              <w:rPr>
                <w:sz w:val="16"/>
                <w:szCs w:val="16"/>
              </w:rPr>
            </w:pPr>
          </w:p>
        </w:tc>
        <w:tc>
          <w:tcPr>
            <w:tcW w:w="1374" w:type="dxa"/>
          </w:tcPr>
          <w:p w14:paraId="063D3A8E" w14:textId="77777777" w:rsidR="00B814E4" w:rsidRPr="00B814E4" w:rsidRDefault="00B814E4" w:rsidP="00FB15A5">
            <w:pPr>
              <w:rPr>
                <w:sz w:val="16"/>
                <w:szCs w:val="16"/>
              </w:rPr>
            </w:pPr>
          </w:p>
        </w:tc>
        <w:tc>
          <w:tcPr>
            <w:tcW w:w="1458" w:type="dxa"/>
          </w:tcPr>
          <w:p w14:paraId="75FC1A79" w14:textId="77777777" w:rsidR="00B814E4" w:rsidRPr="00B814E4" w:rsidRDefault="00B814E4" w:rsidP="00FB15A5">
            <w:pPr>
              <w:rPr>
                <w:sz w:val="16"/>
                <w:szCs w:val="16"/>
              </w:rPr>
            </w:pPr>
          </w:p>
        </w:tc>
      </w:tr>
      <w:tr w:rsidR="00B814E4" w14:paraId="38A27D35" w14:textId="77777777" w:rsidTr="00B814E4">
        <w:tc>
          <w:tcPr>
            <w:tcW w:w="2063" w:type="dxa"/>
          </w:tcPr>
          <w:p w14:paraId="4B2DE974" w14:textId="75407D9D" w:rsidR="00B814E4" w:rsidRPr="00B814E4" w:rsidRDefault="00B814E4" w:rsidP="00FB15A5">
            <w:pPr>
              <w:rPr>
                <w:sz w:val="16"/>
                <w:szCs w:val="16"/>
              </w:rPr>
            </w:pPr>
            <w:r>
              <w:rPr>
                <w:sz w:val="16"/>
                <w:szCs w:val="16"/>
              </w:rPr>
              <w:t>Comment</w:t>
            </w:r>
          </w:p>
        </w:tc>
        <w:tc>
          <w:tcPr>
            <w:tcW w:w="1760" w:type="dxa"/>
          </w:tcPr>
          <w:p w14:paraId="3B61DB83" w14:textId="77777777" w:rsidR="00B814E4" w:rsidRPr="00B814E4" w:rsidRDefault="00B814E4" w:rsidP="00FB15A5">
            <w:pPr>
              <w:rPr>
                <w:sz w:val="16"/>
                <w:szCs w:val="16"/>
              </w:rPr>
            </w:pPr>
          </w:p>
        </w:tc>
        <w:tc>
          <w:tcPr>
            <w:tcW w:w="1121" w:type="dxa"/>
          </w:tcPr>
          <w:p w14:paraId="342EF84C" w14:textId="4ECF4E42" w:rsidR="00B814E4" w:rsidRPr="00B814E4" w:rsidRDefault="00B814E4" w:rsidP="00FB15A5">
            <w:pPr>
              <w:rPr>
                <w:sz w:val="16"/>
                <w:szCs w:val="16"/>
              </w:rPr>
            </w:pPr>
            <w:r>
              <w:rPr>
                <w:sz w:val="16"/>
                <w:szCs w:val="16"/>
              </w:rPr>
              <w:t>Ja</w:t>
            </w:r>
          </w:p>
        </w:tc>
        <w:tc>
          <w:tcPr>
            <w:tcW w:w="1476" w:type="dxa"/>
          </w:tcPr>
          <w:p w14:paraId="08F84EEF" w14:textId="77777777" w:rsidR="00B814E4" w:rsidRPr="00B814E4" w:rsidRDefault="00B814E4" w:rsidP="00FB15A5">
            <w:pPr>
              <w:rPr>
                <w:sz w:val="16"/>
                <w:szCs w:val="16"/>
              </w:rPr>
            </w:pPr>
          </w:p>
        </w:tc>
        <w:tc>
          <w:tcPr>
            <w:tcW w:w="1374" w:type="dxa"/>
          </w:tcPr>
          <w:p w14:paraId="38F8D9B4" w14:textId="77777777" w:rsidR="00B814E4" w:rsidRPr="00B814E4" w:rsidRDefault="00B814E4" w:rsidP="00FB15A5">
            <w:pPr>
              <w:rPr>
                <w:sz w:val="16"/>
                <w:szCs w:val="16"/>
              </w:rPr>
            </w:pPr>
          </w:p>
        </w:tc>
        <w:tc>
          <w:tcPr>
            <w:tcW w:w="1458" w:type="dxa"/>
          </w:tcPr>
          <w:p w14:paraId="3DC48EAE" w14:textId="77777777" w:rsidR="00B814E4" w:rsidRPr="00B814E4" w:rsidRDefault="00B814E4" w:rsidP="00FB15A5">
            <w:pPr>
              <w:rPr>
                <w:sz w:val="16"/>
                <w:szCs w:val="16"/>
              </w:rPr>
            </w:pPr>
          </w:p>
        </w:tc>
      </w:tr>
      <w:tr w:rsidR="00B814E4" w14:paraId="13D5682D" w14:textId="77777777" w:rsidTr="00B814E4">
        <w:tc>
          <w:tcPr>
            <w:tcW w:w="2063" w:type="dxa"/>
          </w:tcPr>
          <w:p w14:paraId="74B16D3D" w14:textId="409080B7" w:rsidR="00B814E4" w:rsidRDefault="00B814E4" w:rsidP="00FB15A5">
            <w:pPr>
              <w:rPr>
                <w:sz w:val="16"/>
                <w:szCs w:val="16"/>
              </w:rPr>
            </w:pPr>
            <w:r>
              <w:rPr>
                <w:sz w:val="16"/>
                <w:szCs w:val="16"/>
              </w:rPr>
              <w:t>Description</w:t>
            </w:r>
          </w:p>
        </w:tc>
        <w:tc>
          <w:tcPr>
            <w:tcW w:w="1760" w:type="dxa"/>
          </w:tcPr>
          <w:p w14:paraId="55B8A995" w14:textId="77777777" w:rsidR="00B814E4" w:rsidRPr="00B814E4" w:rsidRDefault="00B814E4" w:rsidP="00FB15A5">
            <w:pPr>
              <w:rPr>
                <w:sz w:val="16"/>
                <w:szCs w:val="16"/>
              </w:rPr>
            </w:pPr>
          </w:p>
        </w:tc>
        <w:tc>
          <w:tcPr>
            <w:tcW w:w="1121" w:type="dxa"/>
          </w:tcPr>
          <w:p w14:paraId="284E8CAD" w14:textId="54327C87" w:rsidR="00B814E4" w:rsidRDefault="00B814E4" w:rsidP="00FB15A5">
            <w:pPr>
              <w:rPr>
                <w:sz w:val="16"/>
                <w:szCs w:val="16"/>
              </w:rPr>
            </w:pPr>
            <w:r>
              <w:rPr>
                <w:sz w:val="16"/>
                <w:szCs w:val="16"/>
              </w:rPr>
              <w:t>Ja</w:t>
            </w:r>
          </w:p>
        </w:tc>
        <w:tc>
          <w:tcPr>
            <w:tcW w:w="1476" w:type="dxa"/>
          </w:tcPr>
          <w:p w14:paraId="687790A0" w14:textId="77777777" w:rsidR="00B814E4" w:rsidRPr="00B814E4" w:rsidRDefault="00B814E4" w:rsidP="00FB15A5">
            <w:pPr>
              <w:rPr>
                <w:sz w:val="16"/>
                <w:szCs w:val="16"/>
              </w:rPr>
            </w:pPr>
          </w:p>
        </w:tc>
        <w:tc>
          <w:tcPr>
            <w:tcW w:w="1374" w:type="dxa"/>
          </w:tcPr>
          <w:p w14:paraId="4DF44AC7" w14:textId="77777777" w:rsidR="00B814E4" w:rsidRPr="00B814E4" w:rsidRDefault="00B814E4" w:rsidP="00FB15A5">
            <w:pPr>
              <w:rPr>
                <w:sz w:val="16"/>
                <w:szCs w:val="16"/>
              </w:rPr>
            </w:pPr>
          </w:p>
        </w:tc>
        <w:tc>
          <w:tcPr>
            <w:tcW w:w="1458" w:type="dxa"/>
          </w:tcPr>
          <w:p w14:paraId="2FE5896A" w14:textId="77777777" w:rsidR="00B814E4" w:rsidRPr="00B814E4" w:rsidRDefault="00B814E4" w:rsidP="00FB15A5">
            <w:pPr>
              <w:rPr>
                <w:sz w:val="16"/>
                <w:szCs w:val="16"/>
              </w:rPr>
            </w:pPr>
          </w:p>
        </w:tc>
      </w:tr>
      <w:tr w:rsidR="00B814E4" w14:paraId="14CED295" w14:textId="77777777" w:rsidTr="00B814E4">
        <w:tc>
          <w:tcPr>
            <w:tcW w:w="2063" w:type="dxa"/>
          </w:tcPr>
          <w:p w14:paraId="4CEC2210" w14:textId="77777777" w:rsidR="00B814E4" w:rsidRDefault="00B814E4" w:rsidP="00FB15A5">
            <w:pPr>
              <w:rPr>
                <w:sz w:val="16"/>
                <w:szCs w:val="16"/>
              </w:rPr>
            </w:pPr>
          </w:p>
        </w:tc>
        <w:tc>
          <w:tcPr>
            <w:tcW w:w="1760" w:type="dxa"/>
          </w:tcPr>
          <w:p w14:paraId="19E39BFA" w14:textId="77777777" w:rsidR="00B814E4" w:rsidRPr="00B814E4" w:rsidRDefault="00B814E4" w:rsidP="00FB15A5">
            <w:pPr>
              <w:rPr>
                <w:sz w:val="16"/>
                <w:szCs w:val="16"/>
              </w:rPr>
            </w:pPr>
          </w:p>
        </w:tc>
        <w:tc>
          <w:tcPr>
            <w:tcW w:w="1121" w:type="dxa"/>
          </w:tcPr>
          <w:p w14:paraId="4BE38955" w14:textId="77777777" w:rsidR="00B814E4" w:rsidRDefault="00B814E4" w:rsidP="00FB15A5">
            <w:pPr>
              <w:rPr>
                <w:sz w:val="16"/>
                <w:szCs w:val="16"/>
              </w:rPr>
            </w:pPr>
          </w:p>
        </w:tc>
        <w:tc>
          <w:tcPr>
            <w:tcW w:w="1476" w:type="dxa"/>
          </w:tcPr>
          <w:p w14:paraId="73184E9A" w14:textId="77777777" w:rsidR="00B814E4" w:rsidRPr="00B814E4" w:rsidRDefault="00B814E4" w:rsidP="00FB15A5">
            <w:pPr>
              <w:rPr>
                <w:sz w:val="16"/>
                <w:szCs w:val="16"/>
              </w:rPr>
            </w:pPr>
          </w:p>
        </w:tc>
        <w:tc>
          <w:tcPr>
            <w:tcW w:w="1374" w:type="dxa"/>
          </w:tcPr>
          <w:p w14:paraId="068C6A27" w14:textId="77777777" w:rsidR="00B814E4" w:rsidRPr="00B814E4" w:rsidRDefault="00B814E4" w:rsidP="00FB15A5">
            <w:pPr>
              <w:rPr>
                <w:sz w:val="16"/>
                <w:szCs w:val="16"/>
              </w:rPr>
            </w:pPr>
          </w:p>
        </w:tc>
        <w:tc>
          <w:tcPr>
            <w:tcW w:w="1458" w:type="dxa"/>
          </w:tcPr>
          <w:p w14:paraId="53D1058D" w14:textId="77777777" w:rsidR="00B814E4" w:rsidRPr="00B814E4" w:rsidRDefault="00B814E4" w:rsidP="00FB15A5">
            <w:pPr>
              <w:rPr>
                <w:sz w:val="16"/>
                <w:szCs w:val="16"/>
              </w:rPr>
            </w:pPr>
          </w:p>
        </w:tc>
      </w:tr>
      <w:tr w:rsidR="00B814E4" w14:paraId="0A3D9C97" w14:textId="77777777" w:rsidTr="00B814E4">
        <w:tc>
          <w:tcPr>
            <w:tcW w:w="2063" w:type="dxa"/>
          </w:tcPr>
          <w:p w14:paraId="7A339F06" w14:textId="77777777" w:rsidR="00B814E4" w:rsidRDefault="00B814E4" w:rsidP="00FB15A5">
            <w:pPr>
              <w:rPr>
                <w:sz w:val="16"/>
                <w:szCs w:val="16"/>
              </w:rPr>
            </w:pPr>
          </w:p>
        </w:tc>
        <w:tc>
          <w:tcPr>
            <w:tcW w:w="1760" w:type="dxa"/>
          </w:tcPr>
          <w:p w14:paraId="2968B2E6" w14:textId="77777777" w:rsidR="00B814E4" w:rsidRPr="00B814E4" w:rsidRDefault="00B814E4" w:rsidP="00FB15A5">
            <w:pPr>
              <w:rPr>
                <w:sz w:val="16"/>
                <w:szCs w:val="16"/>
              </w:rPr>
            </w:pPr>
          </w:p>
        </w:tc>
        <w:tc>
          <w:tcPr>
            <w:tcW w:w="1121" w:type="dxa"/>
          </w:tcPr>
          <w:p w14:paraId="30A3F600" w14:textId="77777777" w:rsidR="00B814E4" w:rsidRDefault="00B814E4" w:rsidP="00FB15A5">
            <w:pPr>
              <w:rPr>
                <w:sz w:val="16"/>
                <w:szCs w:val="16"/>
              </w:rPr>
            </w:pPr>
          </w:p>
        </w:tc>
        <w:tc>
          <w:tcPr>
            <w:tcW w:w="1476" w:type="dxa"/>
          </w:tcPr>
          <w:p w14:paraId="1D212CAD" w14:textId="77777777" w:rsidR="00B814E4" w:rsidRPr="00B814E4" w:rsidRDefault="00B814E4" w:rsidP="00FB15A5">
            <w:pPr>
              <w:rPr>
                <w:sz w:val="16"/>
                <w:szCs w:val="16"/>
              </w:rPr>
            </w:pPr>
          </w:p>
        </w:tc>
        <w:tc>
          <w:tcPr>
            <w:tcW w:w="1374" w:type="dxa"/>
          </w:tcPr>
          <w:p w14:paraId="1CBBB80D" w14:textId="77777777" w:rsidR="00B814E4" w:rsidRPr="00B814E4" w:rsidRDefault="00B814E4" w:rsidP="00FB15A5">
            <w:pPr>
              <w:rPr>
                <w:sz w:val="16"/>
                <w:szCs w:val="16"/>
              </w:rPr>
            </w:pPr>
          </w:p>
        </w:tc>
        <w:tc>
          <w:tcPr>
            <w:tcW w:w="1458" w:type="dxa"/>
          </w:tcPr>
          <w:p w14:paraId="68907DF9" w14:textId="77777777" w:rsidR="00B814E4" w:rsidRPr="00B814E4" w:rsidRDefault="00B814E4" w:rsidP="00FB15A5">
            <w:pPr>
              <w:rPr>
                <w:sz w:val="16"/>
                <w:szCs w:val="16"/>
              </w:rPr>
            </w:pPr>
          </w:p>
        </w:tc>
      </w:tr>
      <w:tr w:rsidR="00B814E4" w14:paraId="5682B685" w14:textId="77777777" w:rsidTr="00B814E4">
        <w:tc>
          <w:tcPr>
            <w:tcW w:w="2063" w:type="dxa"/>
          </w:tcPr>
          <w:p w14:paraId="65AA509F" w14:textId="77777777" w:rsidR="00B814E4" w:rsidRDefault="00B814E4" w:rsidP="00FB15A5">
            <w:pPr>
              <w:rPr>
                <w:sz w:val="16"/>
                <w:szCs w:val="16"/>
              </w:rPr>
            </w:pPr>
          </w:p>
        </w:tc>
        <w:tc>
          <w:tcPr>
            <w:tcW w:w="1760" w:type="dxa"/>
          </w:tcPr>
          <w:p w14:paraId="51E3D8E0" w14:textId="77777777" w:rsidR="00B814E4" w:rsidRPr="00B814E4" w:rsidRDefault="00B814E4" w:rsidP="00FB15A5">
            <w:pPr>
              <w:rPr>
                <w:sz w:val="16"/>
                <w:szCs w:val="16"/>
              </w:rPr>
            </w:pPr>
          </w:p>
        </w:tc>
        <w:tc>
          <w:tcPr>
            <w:tcW w:w="1121" w:type="dxa"/>
          </w:tcPr>
          <w:p w14:paraId="2D03DF8B" w14:textId="77777777" w:rsidR="00B814E4" w:rsidRDefault="00B814E4" w:rsidP="00FB15A5">
            <w:pPr>
              <w:rPr>
                <w:sz w:val="16"/>
                <w:szCs w:val="16"/>
              </w:rPr>
            </w:pPr>
          </w:p>
        </w:tc>
        <w:tc>
          <w:tcPr>
            <w:tcW w:w="1476" w:type="dxa"/>
          </w:tcPr>
          <w:p w14:paraId="08A3ACFE" w14:textId="77777777" w:rsidR="00B814E4" w:rsidRPr="00B814E4" w:rsidRDefault="00B814E4" w:rsidP="00FB15A5">
            <w:pPr>
              <w:rPr>
                <w:sz w:val="16"/>
                <w:szCs w:val="16"/>
              </w:rPr>
            </w:pPr>
          </w:p>
        </w:tc>
        <w:tc>
          <w:tcPr>
            <w:tcW w:w="1374" w:type="dxa"/>
          </w:tcPr>
          <w:p w14:paraId="0A30496B" w14:textId="77777777" w:rsidR="00B814E4" w:rsidRPr="00B814E4" w:rsidRDefault="00B814E4" w:rsidP="00FB15A5">
            <w:pPr>
              <w:rPr>
                <w:sz w:val="16"/>
                <w:szCs w:val="16"/>
              </w:rPr>
            </w:pPr>
          </w:p>
        </w:tc>
        <w:tc>
          <w:tcPr>
            <w:tcW w:w="1458" w:type="dxa"/>
          </w:tcPr>
          <w:p w14:paraId="797D49BC" w14:textId="77777777" w:rsidR="00B814E4" w:rsidRPr="00B814E4" w:rsidRDefault="00B814E4" w:rsidP="00FB15A5">
            <w:pPr>
              <w:rPr>
                <w:sz w:val="16"/>
                <w:szCs w:val="16"/>
              </w:rPr>
            </w:pPr>
          </w:p>
        </w:tc>
      </w:tr>
    </w:tbl>
    <w:p w14:paraId="068A8287" w14:textId="77777777" w:rsidR="00B814E4" w:rsidRDefault="00B814E4" w:rsidP="00FB15A5"/>
    <w:p w14:paraId="2572B80F" w14:textId="400A715E" w:rsidR="006E76BB" w:rsidRDefault="006E76BB" w:rsidP="006E76BB">
      <w:pPr>
        <w:pStyle w:val="berschrift1"/>
      </w:pPr>
      <w:r>
        <w:t>Versionsverlauf</w:t>
      </w:r>
    </w:p>
    <w:p w14:paraId="3EADF7C0" w14:textId="6F57E2F6" w:rsidR="006E76BB" w:rsidRDefault="006E76BB" w:rsidP="006E76BB">
      <w:pPr>
        <w:pStyle w:val="berschrift2"/>
      </w:pPr>
      <w:r>
        <w:t>Analyse</w:t>
      </w:r>
    </w:p>
    <w:p w14:paraId="4CD4A5C9" w14:textId="125A0483" w:rsidR="006E76BB" w:rsidRDefault="00FD1788" w:rsidP="00FB15A5">
      <w:r w:rsidRPr="00FD1788">
        <w:t>20250513a</w:t>
      </w:r>
    </w:p>
    <w:p w14:paraId="1D6EF2F1" w14:textId="0CFA7705" w:rsidR="00FD1788" w:rsidRDefault="00FD1788" w:rsidP="00FB15A5">
      <w:r>
        <w:t>Log Warnung einbauen, wenn weder exif datum erkannt wird noch der ordner name ein datum enthält</w:t>
      </w:r>
    </w:p>
    <w:p w14:paraId="0CEA35E7" w14:textId="1B4D9121" w:rsidR="00FD1788" w:rsidRDefault="00FD1788" w:rsidP="00FD1788">
      <w:r w:rsidRPr="00FD1788">
        <w:t>20250513</w:t>
      </w:r>
      <w:r>
        <w:t>b</w:t>
      </w:r>
    </w:p>
    <w:p w14:paraId="38681B40" w14:textId="77777777" w:rsidR="00FD1788" w:rsidRDefault="00FD1788" w:rsidP="00FB15A5"/>
    <w:p w14:paraId="4D456F83" w14:textId="4F708109" w:rsidR="00A95323" w:rsidRDefault="00A95323" w:rsidP="00FB15A5">
      <w:r>
        <w:lastRenderedPageBreak/>
        <w:t>20250514a</w:t>
      </w:r>
    </w:p>
    <w:p w14:paraId="39BC8411" w14:textId="628442A1" w:rsidR="00A95323" w:rsidRDefault="00A95323" w:rsidP="00FB15A5">
      <w:r>
        <w:t>Lauffähig version mit fileselector box</w:t>
      </w:r>
    </w:p>
    <w:p w14:paraId="520AF9DF" w14:textId="77777777" w:rsidR="00FD1788" w:rsidRDefault="00FD1788" w:rsidP="00FB15A5"/>
    <w:p w14:paraId="267DBB3D" w14:textId="77777777" w:rsidR="00FD1788" w:rsidRDefault="00FD1788" w:rsidP="00FB15A5"/>
    <w:p w14:paraId="47AAFFB9" w14:textId="3B4470B8" w:rsidR="006E76BB" w:rsidRDefault="00C161F9" w:rsidP="006E76BB">
      <w:pPr>
        <w:pStyle w:val="berschrift2"/>
      </w:pPr>
      <w:r>
        <w:t>Rename (bestimmt die neuen Namen)</w:t>
      </w:r>
    </w:p>
    <w:p w14:paraId="42F9E0AE" w14:textId="027D323D" w:rsidR="00511DC4" w:rsidRDefault="00C161F9" w:rsidP="00511DC4">
      <w:r>
        <w:t>20250514b</w:t>
      </w:r>
    </w:p>
    <w:p w14:paraId="5D37FE4A" w14:textId="5D9EED68" w:rsidR="00C161F9" w:rsidRDefault="00C161F9" w:rsidP="00511DC4">
      <w:r>
        <w:t>Auswahl des _analyse files</w:t>
      </w:r>
    </w:p>
    <w:p w14:paraId="64C7CE24" w14:textId="6E264A8B" w:rsidR="00C161F9" w:rsidRDefault="00C161F9" w:rsidP="00511DC4">
      <w:r>
        <w:t>Schreiben des _rename files in separates xlsx</w:t>
      </w:r>
    </w:p>
    <w:p w14:paraId="6CD86116" w14:textId="77777777" w:rsidR="00511DC4" w:rsidRDefault="00511DC4" w:rsidP="00511DC4"/>
    <w:p w14:paraId="71319311" w14:textId="14F208B3" w:rsidR="00C161F9" w:rsidRDefault="00C161F9" w:rsidP="00C161F9">
      <w:pPr>
        <w:pStyle w:val="berschrift2"/>
      </w:pPr>
      <w:r>
        <w:t>Exec (macht die eigentliche Umbennung)</w:t>
      </w:r>
    </w:p>
    <w:p w14:paraId="3060ED71" w14:textId="2A0900DE" w:rsidR="00C161F9" w:rsidRDefault="00C161F9" w:rsidP="00C161F9">
      <w:r>
        <w:t>20250514</w:t>
      </w:r>
      <w:r>
        <w:t>a</w:t>
      </w:r>
    </w:p>
    <w:p w14:paraId="634A9570" w14:textId="77777777" w:rsidR="00C161F9" w:rsidRDefault="00C161F9" w:rsidP="00511DC4"/>
    <w:p w14:paraId="0C43958A" w14:textId="77777777" w:rsidR="00C161F9" w:rsidRDefault="00C161F9" w:rsidP="00511DC4"/>
    <w:p w14:paraId="1BCCAB92" w14:textId="77777777" w:rsidR="00C161F9" w:rsidRDefault="00C161F9" w:rsidP="00511DC4"/>
    <w:p w14:paraId="6DB26CF7" w14:textId="32F508FE" w:rsidR="00511DC4" w:rsidRDefault="00511DC4" w:rsidP="00511DC4">
      <w:pPr>
        <w:pStyle w:val="berschrift1"/>
      </w:pPr>
      <w:r>
        <w:t>Todos</w:t>
      </w:r>
    </w:p>
    <w:p w14:paraId="5135B0F8" w14:textId="1E4BB761" w:rsidR="00511DC4" w:rsidRDefault="00511DC4" w:rsidP="00511DC4">
      <w:pPr>
        <w:pStyle w:val="berschrift2"/>
      </w:pPr>
      <w:r>
        <w:t>Analyse</w:t>
      </w:r>
    </w:p>
    <w:p w14:paraId="41F6C3AF" w14:textId="4A5A8280" w:rsidR="00511DC4" w:rsidRPr="00511DC4" w:rsidRDefault="00511DC4" w:rsidP="00511DC4">
      <w:r>
        <w:t>Default Ordner vorgeben, falls der Ordner aus INI nicht gefunden wird</w:t>
      </w:r>
    </w:p>
    <w:sectPr w:rsidR="00511DC4" w:rsidRPr="00511DC4" w:rsidSect="00940211">
      <w:headerReference w:type="even" r:id="rId7"/>
      <w:headerReference w:type="default" r:id="rId8"/>
      <w:footerReference w:type="even" r:id="rId9"/>
      <w:footerReference w:type="default" r:id="rId10"/>
      <w:headerReference w:type="first" r:id="rId11"/>
      <w:footerReference w:type="first" r:id="rId12"/>
      <w:pgSz w:w="11906" w:h="16838" w:code="9"/>
      <w:pgMar w:top="1418" w:right="1418" w:bottom="1134"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D63E" w14:textId="77777777" w:rsidR="00982837" w:rsidRDefault="00982837" w:rsidP="008F5E72">
      <w:r>
        <w:separator/>
      </w:r>
    </w:p>
  </w:endnote>
  <w:endnote w:type="continuationSeparator" w:id="0">
    <w:p w14:paraId="492157C7" w14:textId="77777777" w:rsidR="00982837" w:rsidRDefault="00982837" w:rsidP="008F5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073B" w14:textId="77777777" w:rsidR="00983199" w:rsidRDefault="00983199" w:rsidP="0098319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B04F" w14:textId="77777777" w:rsidR="004D59F3" w:rsidRPr="00983199" w:rsidRDefault="0018124D" w:rsidP="00983199">
    <w:pPr>
      <w:pStyle w:val="Fuzeile"/>
    </w:pPr>
    <w:r w:rsidRPr="00983199">
      <w:t xml:space="preserve">Dr. A. </w:t>
    </w:r>
    <w:r w:rsidR="0005113D" w:rsidRPr="00983199">
      <w:t>Haunschild</w:t>
    </w:r>
    <w:r w:rsidR="0005113D" w:rsidRPr="00983199">
      <w:tab/>
    </w:r>
    <w:fldSimple w:instr=" FILENAME   \* MERGEFORMAT ">
      <w:r w:rsidR="00CA7D53">
        <w:rPr>
          <w:noProof/>
        </w:rPr>
        <w:t>Dokument1</w:t>
      </w:r>
    </w:fldSimple>
    <w:r w:rsidR="0005113D" w:rsidRPr="00983199">
      <w:tab/>
      <w:t xml:space="preserve">printed at: </w:t>
    </w:r>
    <w:r w:rsidR="0005113D" w:rsidRPr="00983199">
      <w:fldChar w:fldCharType="begin"/>
    </w:r>
    <w:r w:rsidR="0005113D" w:rsidRPr="00983199">
      <w:instrText xml:space="preserve"> PRINTDATE  \@ "dd.MM.yyyy HH:mm"  \* MERGEFORMAT </w:instrText>
    </w:r>
    <w:r w:rsidR="0005113D" w:rsidRPr="00983199">
      <w:fldChar w:fldCharType="separate"/>
    </w:r>
    <w:r w:rsidR="00CA7D53">
      <w:rPr>
        <w:noProof/>
      </w:rPr>
      <w:t>15.11.2015 14:23</w:t>
    </w:r>
    <w:r w:rsidR="0005113D" w:rsidRPr="00983199">
      <w:fldChar w:fldCharType="end"/>
    </w:r>
  </w:p>
  <w:p w14:paraId="233EB7EB" w14:textId="77777777" w:rsidR="0005113D" w:rsidRPr="00983199" w:rsidRDefault="004D59F3" w:rsidP="00983199">
    <w:pPr>
      <w:pStyle w:val="Fuzeile"/>
    </w:pPr>
    <w:r w:rsidRPr="00983199">
      <w:tab/>
    </w:r>
    <w:r w:rsidRPr="00983199">
      <w:tab/>
      <w:t xml:space="preserve">Page: </w:t>
    </w:r>
    <w:r w:rsidRPr="00983199">
      <w:fldChar w:fldCharType="begin"/>
    </w:r>
    <w:r w:rsidRPr="00983199">
      <w:instrText xml:space="preserve"> PAGE  \* Arabic  \* MERGEFORMAT </w:instrText>
    </w:r>
    <w:r w:rsidRPr="00983199">
      <w:fldChar w:fldCharType="separate"/>
    </w:r>
    <w:r w:rsidR="00183350" w:rsidRPr="00983199">
      <w:t>2</w:t>
    </w:r>
    <w:r w:rsidRPr="00983199">
      <w:fldChar w:fldCharType="end"/>
    </w:r>
    <w:r w:rsidRPr="00983199">
      <w:t xml:space="preserve"> of  </w:t>
    </w:r>
    <w:fldSimple w:instr=" NUMPAGES  \* Arabic  \* MERGEFORMAT ">
      <w:r w:rsidR="00183350" w:rsidRPr="00983199">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B0B0" w14:textId="77777777" w:rsidR="00983199" w:rsidRDefault="00983199" w:rsidP="009831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3B436" w14:textId="77777777" w:rsidR="00982837" w:rsidRDefault="00982837" w:rsidP="008F5E72">
      <w:r>
        <w:separator/>
      </w:r>
    </w:p>
  </w:footnote>
  <w:footnote w:type="continuationSeparator" w:id="0">
    <w:p w14:paraId="3F3CF7DF" w14:textId="77777777" w:rsidR="00982837" w:rsidRDefault="00982837" w:rsidP="008F5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2786E" w14:textId="77777777" w:rsidR="00983199" w:rsidRDefault="0098319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6926" w14:textId="77777777" w:rsidR="00A14737" w:rsidRDefault="00A14737" w:rsidP="008F5E72">
    <w:pPr>
      <w:pStyle w:val="Kopfzeile"/>
    </w:pPr>
  </w:p>
  <w:p w14:paraId="1A4DBFDB" w14:textId="77777777" w:rsidR="00A14737" w:rsidRDefault="00A14737" w:rsidP="008F5E7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68FC" w14:textId="77777777" w:rsidR="00983199" w:rsidRDefault="0098319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C67DE"/>
    <w:multiLevelType w:val="hybridMultilevel"/>
    <w:tmpl w:val="078AAB0C"/>
    <w:lvl w:ilvl="0" w:tplc="1EA4E6A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3E959D2"/>
    <w:multiLevelType w:val="hybridMultilevel"/>
    <w:tmpl w:val="D8DC23DC"/>
    <w:lvl w:ilvl="0" w:tplc="CAA4738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51742258">
    <w:abstractNumId w:val="0"/>
  </w:num>
  <w:num w:numId="2" w16cid:durableId="1879972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27D00E4-025C-4CF1-A6D6-C0528CD68126}"/>
    <w:docVar w:name="dgnword-eventsink" w:val="2596009827888"/>
  </w:docVars>
  <w:rsids>
    <w:rsidRoot w:val="00CA7D53"/>
    <w:rsid w:val="00024FB8"/>
    <w:rsid w:val="00035F11"/>
    <w:rsid w:val="0005113D"/>
    <w:rsid w:val="000D0494"/>
    <w:rsid w:val="0015065B"/>
    <w:rsid w:val="001643F2"/>
    <w:rsid w:val="0018124D"/>
    <w:rsid w:val="001814E6"/>
    <w:rsid w:val="00183350"/>
    <w:rsid w:val="002345B9"/>
    <w:rsid w:val="00304117"/>
    <w:rsid w:val="003056E0"/>
    <w:rsid w:val="00375038"/>
    <w:rsid w:val="004042AB"/>
    <w:rsid w:val="00423A02"/>
    <w:rsid w:val="00442494"/>
    <w:rsid w:val="00462C4B"/>
    <w:rsid w:val="004C485F"/>
    <w:rsid w:val="004D0DBA"/>
    <w:rsid w:val="004D59F3"/>
    <w:rsid w:val="004D6261"/>
    <w:rsid w:val="004D6CDD"/>
    <w:rsid w:val="0050275D"/>
    <w:rsid w:val="00511DC4"/>
    <w:rsid w:val="005B14F0"/>
    <w:rsid w:val="005D28B2"/>
    <w:rsid w:val="00610C98"/>
    <w:rsid w:val="00697F2F"/>
    <w:rsid w:val="006A2F20"/>
    <w:rsid w:val="006E76BB"/>
    <w:rsid w:val="007351B5"/>
    <w:rsid w:val="00760920"/>
    <w:rsid w:val="007A5DFD"/>
    <w:rsid w:val="007C430D"/>
    <w:rsid w:val="007F5905"/>
    <w:rsid w:val="00826924"/>
    <w:rsid w:val="0084258C"/>
    <w:rsid w:val="00870E65"/>
    <w:rsid w:val="008B49CB"/>
    <w:rsid w:val="008C2AA8"/>
    <w:rsid w:val="008E70E1"/>
    <w:rsid w:val="008F5E72"/>
    <w:rsid w:val="00940211"/>
    <w:rsid w:val="00982837"/>
    <w:rsid w:val="00983199"/>
    <w:rsid w:val="009E2AB2"/>
    <w:rsid w:val="009E4EEF"/>
    <w:rsid w:val="00A14737"/>
    <w:rsid w:val="00A414D8"/>
    <w:rsid w:val="00A61B45"/>
    <w:rsid w:val="00A647B8"/>
    <w:rsid w:val="00A95323"/>
    <w:rsid w:val="00AA30B5"/>
    <w:rsid w:val="00AA4928"/>
    <w:rsid w:val="00AB12A9"/>
    <w:rsid w:val="00AE6E2E"/>
    <w:rsid w:val="00B17486"/>
    <w:rsid w:val="00B17A9F"/>
    <w:rsid w:val="00B814E4"/>
    <w:rsid w:val="00B82EE8"/>
    <w:rsid w:val="00B87B0A"/>
    <w:rsid w:val="00BA44C9"/>
    <w:rsid w:val="00C161F9"/>
    <w:rsid w:val="00C86DC7"/>
    <w:rsid w:val="00CA7D53"/>
    <w:rsid w:val="00CC05BB"/>
    <w:rsid w:val="00D45990"/>
    <w:rsid w:val="00D46895"/>
    <w:rsid w:val="00D57FAB"/>
    <w:rsid w:val="00DA4E14"/>
    <w:rsid w:val="00DA611E"/>
    <w:rsid w:val="00E312EB"/>
    <w:rsid w:val="00ED359E"/>
    <w:rsid w:val="00F81186"/>
    <w:rsid w:val="00FB15A5"/>
    <w:rsid w:val="00FD1788"/>
    <w:rsid w:val="00FE5812"/>
    <w:rsid w:val="00FF2499"/>
    <w:rsid w:val="00FF544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A52F3"/>
  <w15:docId w15:val="{070C1F40-55B5-4E26-B8A7-43A02FBD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161F9"/>
    <w:rPr>
      <w:sz w:val="21"/>
    </w:rPr>
  </w:style>
  <w:style w:type="paragraph" w:styleId="berschrift1">
    <w:name w:val="heading 1"/>
    <w:basedOn w:val="Standard"/>
    <w:next w:val="Standard"/>
    <w:link w:val="berschrift1Zchn"/>
    <w:uiPriority w:val="9"/>
    <w:qFormat/>
    <w:rsid w:val="008F5E72"/>
    <w:pPr>
      <w:outlineLvl w:val="0"/>
    </w:pPr>
    <w:rPr>
      <w:b/>
      <w:bCs/>
      <w:sz w:val="28"/>
      <w:szCs w:val="28"/>
    </w:rPr>
  </w:style>
  <w:style w:type="paragraph" w:styleId="berschrift2">
    <w:name w:val="heading 2"/>
    <w:basedOn w:val="Standard"/>
    <w:next w:val="Standard"/>
    <w:link w:val="berschrift2Zchn"/>
    <w:uiPriority w:val="9"/>
    <w:unhideWhenUsed/>
    <w:qFormat/>
    <w:rsid w:val="008F5E72"/>
    <w:pPr>
      <w:outlineLvl w:val="1"/>
    </w:pPr>
    <w:rPr>
      <w:b/>
      <w:bCs/>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rsid w:val="009E2AB2"/>
    <w:pPr>
      <w:ind w:left="720"/>
      <w:contextualSpacing/>
    </w:pPr>
  </w:style>
  <w:style w:type="paragraph" w:styleId="Kopfzeile">
    <w:name w:val="header"/>
    <w:basedOn w:val="Standard"/>
    <w:link w:val="KopfzeileZchn"/>
    <w:uiPriority w:val="99"/>
    <w:unhideWhenUsed/>
    <w:rsid w:val="000511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5113D"/>
    <w:rPr>
      <w:sz w:val="21"/>
    </w:rPr>
  </w:style>
  <w:style w:type="paragraph" w:styleId="Fuzeile">
    <w:name w:val="footer"/>
    <w:basedOn w:val="Standard"/>
    <w:link w:val="FuzeileZchn"/>
    <w:uiPriority w:val="99"/>
    <w:unhideWhenUsed/>
    <w:rsid w:val="00983199"/>
    <w:pPr>
      <w:tabs>
        <w:tab w:val="center" w:pos="4536"/>
        <w:tab w:val="right" w:pos="9072"/>
      </w:tabs>
      <w:spacing w:after="0" w:line="240" w:lineRule="auto"/>
    </w:pPr>
    <w:rPr>
      <w:sz w:val="12"/>
      <w:szCs w:val="12"/>
      <w:lang w:val="en-US"/>
    </w:rPr>
  </w:style>
  <w:style w:type="character" w:customStyle="1" w:styleId="FuzeileZchn">
    <w:name w:val="Fußzeile Zchn"/>
    <w:basedOn w:val="Absatz-Standardschriftart"/>
    <w:link w:val="Fuzeile"/>
    <w:uiPriority w:val="99"/>
    <w:rsid w:val="00983199"/>
    <w:rPr>
      <w:sz w:val="12"/>
      <w:szCs w:val="12"/>
      <w:lang w:val="en-US"/>
    </w:rPr>
  </w:style>
  <w:style w:type="paragraph" w:styleId="Sprechblasentext">
    <w:name w:val="Balloon Text"/>
    <w:basedOn w:val="Standard"/>
    <w:link w:val="SprechblasentextZchn"/>
    <w:uiPriority w:val="99"/>
    <w:semiHidden/>
    <w:unhideWhenUsed/>
    <w:rsid w:val="00A1473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14737"/>
    <w:rPr>
      <w:rFonts w:ascii="Tahoma" w:hAnsi="Tahoma" w:cs="Tahoma"/>
      <w:sz w:val="16"/>
      <w:szCs w:val="16"/>
    </w:rPr>
  </w:style>
  <w:style w:type="paragraph" w:styleId="Titel">
    <w:name w:val="Title"/>
    <w:basedOn w:val="Standard"/>
    <w:next w:val="Standard"/>
    <w:link w:val="TitelZchn"/>
    <w:uiPriority w:val="10"/>
    <w:qFormat/>
    <w:rsid w:val="00A61B45"/>
    <w:pPr>
      <w:spacing w:after="0" w:line="240" w:lineRule="auto"/>
    </w:pPr>
    <w:rPr>
      <w:rFonts w:eastAsiaTheme="minorEastAsia"/>
      <w:szCs w:val="21"/>
      <w:lang w:eastAsia="ja-JP"/>
    </w:rPr>
  </w:style>
  <w:style w:type="character" w:customStyle="1" w:styleId="TitelZchn">
    <w:name w:val="Titel Zchn"/>
    <w:basedOn w:val="Absatz-Standardschriftart"/>
    <w:link w:val="Titel"/>
    <w:uiPriority w:val="10"/>
    <w:rsid w:val="00A61B45"/>
    <w:rPr>
      <w:rFonts w:eastAsiaTheme="minorEastAsia"/>
      <w:sz w:val="21"/>
      <w:szCs w:val="21"/>
      <w:lang w:eastAsia="ja-JP"/>
    </w:rPr>
  </w:style>
  <w:style w:type="character" w:customStyle="1" w:styleId="berschrift2Zchn">
    <w:name w:val="Überschrift 2 Zchn"/>
    <w:basedOn w:val="Absatz-Standardschriftart"/>
    <w:link w:val="berschrift2"/>
    <w:uiPriority w:val="9"/>
    <w:rsid w:val="008F5E72"/>
    <w:rPr>
      <w:b/>
      <w:bCs/>
      <w:sz w:val="21"/>
      <w:szCs w:val="21"/>
    </w:rPr>
  </w:style>
  <w:style w:type="character" w:customStyle="1" w:styleId="berschrift1Zchn">
    <w:name w:val="Überschrift 1 Zchn"/>
    <w:basedOn w:val="Absatz-Standardschriftart"/>
    <w:link w:val="berschrift1"/>
    <w:uiPriority w:val="9"/>
    <w:rsid w:val="008F5E72"/>
    <w:rPr>
      <w:b/>
      <w:bCs/>
      <w:sz w:val="28"/>
      <w:szCs w:val="28"/>
    </w:rPr>
  </w:style>
  <w:style w:type="paragraph" w:styleId="KeinLeerraum">
    <w:name w:val="No Spacing"/>
    <w:uiPriority w:val="1"/>
    <w:rsid w:val="007C430D"/>
    <w:pPr>
      <w:spacing w:after="0" w:line="240" w:lineRule="auto"/>
    </w:pPr>
    <w:rPr>
      <w:sz w:val="21"/>
    </w:rPr>
  </w:style>
  <w:style w:type="table" w:styleId="Tabellenraster">
    <w:name w:val="Table Grid"/>
    <w:basedOn w:val="NormaleTabelle"/>
    <w:uiPriority w:val="39"/>
    <w:rsid w:val="0018124D"/>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18124D"/>
    <w:rPr>
      <w:color w:val="808080"/>
    </w:rPr>
  </w:style>
  <w:style w:type="paragraph" w:customStyle="1" w:styleId="Typ">
    <w:name w:val="Typ"/>
    <w:basedOn w:val="Titel"/>
    <w:link w:val="TypZchn"/>
    <w:rsid w:val="00A61B45"/>
    <w:rPr>
      <w:b/>
      <w:bCs/>
      <w:sz w:val="36"/>
      <w:szCs w:val="36"/>
    </w:rPr>
  </w:style>
  <w:style w:type="character" w:customStyle="1" w:styleId="TypZchn">
    <w:name w:val="Typ Zchn"/>
    <w:basedOn w:val="TitelZchn"/>
    <w:link w:val="Typ"/>
    <w:rsid w:val="00A61B45"/>
    <w:rPr>
      <w:rFonts w:eastAsiaTheme="minorEastAsia"/>
      <w:b/>
      <w:bCs/>
      <w:sz w:val="36"/>
      <w:szCs w:val="3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Documents\Benutzerdefinierte%20Office-Vorlagen\Memo%20Deu%20Priva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170285D8464F64B2E6974443595127"/>
        <w:category>
          <w:name w:val="Allgemein"/>
          <w:gallery w:val="placeholder"/>
        </w:category>
        <w:types>
          <w:type w:val="bbPlcHdr"/>
        </w:types>
        <w:behaviors>
          <w:behavior w:val="content"/>
        </w:behaviors>
        <w:guid w:val="{80FF0F42-8A19-455A-9381-5108B85ED0EF}"/>
      </w:docPartPr>
      <w:docPartBody>
        <w:p w:rsidR="00207D6A" w:rsidRDefault="00000000">
          <w:pPr>
            <w:pStyle w:val="99170285D8464F64B2E6974443595127"/>
          </w:pPr>
          <w:r w:rsidRPr="00ED3FE9">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D67"/>
    <w:rsid w:val="00207D6A"/>
    <w:rsid w:val="002E2D67"/>
    <w:rsid w:val="00610C98"/>
    <w:rsid w:val="00763BBD"/>
    <w:rsid w:val="00902290"/>
    <w:rsid w:val="00972BCA"/>
    <w:rsid w:val="00D57FAB"/>
    <w:rsid w:val="00DA4E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99170285D8464F64B2E6974443595127">
    <w:name w:val="99170285D8464F64B2E69744435951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F">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Memo Deu Privat</Template>
  <TotalTime>0</TotalTime>
  <Pages>1</Pages>
  <Words>527</Words>
  <Characters>3322</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dc:title>
  <dc:subject/>
  <dc:creator>Dr. Alexander Haunschild</dc:creator>
  <cp:keywords/>
  <cp:lastModifiedBy>Alexander Dr. Haunschild</cp:lastModifiedBy>
  <cp:revision>9</cp:revision>
  <cp:lastPrinted>2015-11-15T13:23:00Z</cp:lastPrinted>
  <dcterms:created xsi:type="dcterms:W3CDTF">2025-05-13T05:08:00Z</dcterms:created>
  <dcterms:modified xsi:type="dcterms:W3CDTF">2025-05-14T10:01:00Z</dcterms:modified>
</cp:coreProperties>
</file>